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30" w:firstLineChars="300"/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242570</wp:posOffset>
                </wp:positionV>
                <wp:extent cx="1115060" cy="1198245"/>
                <wp:effectExtent l="6350" t="6350" r="6350" b="146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1198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915035" cy="532765"/>
                                  <wp:effectExtent l="0" t="0" r="14605" b="635"/>
                                  <wp:docPr id="5" name="图片 5" descr="腾讯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5" descr="腾讯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035" cy="532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35pt;margin-top:19.1pt;height:94.35pt;width:87.8pt;z-index:251659264;v-text-anchor:middle;mso-width-relative:page;mso-height-relative:page;" fillcolor="#FFFFFF [3201]" filled="t" stroked="t" coordsize="21600,21600" o:gfxdata="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2N6OHtYAAAAI&#10;AQAADwAAAAAAAAABACAAAAAiAAAAZHJzL2Rvd25yZXYueG1sUEsBAhQAFAAAAAgAh07iQPaMj8ZX&#10;AgAAsgQAAA4AAAAAAAAAAQAgAAAAJQEAAGRycy9lMm9Eb2MueG1sUEsFBgAAAAAGAAYAWQEAAO4F&#10;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915035" cy="532765"/>
                            <wp:effectExtent l="0" t="0" r="14605" b="635"/>
                            <wp:docPr id="5" name="图片 5" descr="腾讯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5" descr="腾讯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5035" cy="532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>SOCIAL                         ENTNRTAINMENT娱乐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1539875</wp:posOffset>
                </wp:positionH>
                <wp:positionV relativeFrom="paragraph">
                  <wp:posOffset>46990</wp:posOffset>
                </wp:positionV>
                <wp:extent cx="4346575" cy="1603375"/>
                <wp:effectExtent l="6350" t="6350" r="9525" b="95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6575" cy="160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21665" cy="621665"/>
                                  <wp:effectExtent l="0" t="0" r="6985" b="6985"/>
                                  <wp:docPr id="8" name="图片 8" descr="百度图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8" descr="百度图标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665" cy="621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979805" cy="569595"/>
                                  <wp:effectExtent l="0" t="0" r="10795" b="9525"/>
                                  <wp:docPr id="9" name="图片 9" descr="腾讯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9" descr="腾讯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9805" cy="569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890905" cy="556895"/>
                                  <wp:effectExtent l="0" t="0" r="8255" b="6985"/>
                                  <wp:docPr id="10" name="图片 10" descr="爱奇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10" descr="爱奇艺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0905" cy="556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73735" cy="647065"/>
                                  <wp:effectExtent l="0" t="0" r="12065" b="635"/>
                                  <wp:docPr id="3" name="图片 3" descr="Screenshot_2020-09-10-16-54-17-881_com.android.b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 descr="Screenshot_2020-09-10-16-54-17-881_com.android.br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t="27239" b="295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3735" cy="647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25pt;margin-top:3.7pt;height:126.25pt;width:342.25pt;z-index:251661312;v-text-anchor:middle;mso-width-relative:page;mso-height-relative:page;" fillcolor="#FFFFFF [3201]" filled="t" stroked="t" coordsize="21600,21600" o:gfxdata="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hqobW&#10;1wAAAAoBAAAPAAAAAAAAAAEAIAAAACIAAABkcnMvZG93bnJldi54bWxQSwECFAAUAAAACACHTuJA&#10;ibsZu1sCAACyBAAADgAAAAAAAAABACAAAAAmAQAAZHJzL2Uyb0RvYy54bWxQSwUGAAAAAAYABgBZ&#10;AQAA8w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621665" cy="621665"/>
                            <wp:effectExtent l="0" t="0" r="6985" b="6985"/>
                            <wp:docPr id="8" name="图片 8" descr="百度图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8" descr="百度图标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665" cy="621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979805" cy="569595"/>
                            <wp:effectExtent l="0" t="0" r="10795" b="9525"/>
                            <wp:docPr id="9" name="图片 9" descr="腾讯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9" descr="腾讯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9805" cy="569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890905" cy="556895"/>
                            <wp:effectExtent l="0" t="0" r="8255" b="6985"/>
                            <wp:docPr id="10" name="图片 10" descr="爱奇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10" descr="爱奇艺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0905" cy="556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673735" cy="647065"/>
                            <wp:effectExtent l="0" t="0" r="12065" b="635"/>
                            <wp:docPr id="3" name="图片 3" descr="Screenshot_2020-09-10-16-54-17-881_com.android.b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3" descr="Screenshot_2020-09-10-16-54-17-881_com.android.br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rcRect t="27239" b="295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3735" cy="647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2885440</wp:posOffset>
                </wp:positionH>
                <wp:positionV relativeFrom="paragraph">
                  <wp:posOffset>189230</wp:posOffset>
                </wp:positionV>
                <wp:extent cx="3232150" cy="2670810"/>
                <wp:effectExtent l="6350" t="6350" r="19050" b="88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2670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720090" cy="720090"/>
                                  <wp:effectExtent l="0" t="0" r="11430" b="11430"/>
                                  <wp:docPr id="17" name="图片 17" descr="百度图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7" descr="百度图标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90" cy="720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744855" cy="744855"/>
                                  <wp:effectExtent l="0" t="0" r="1905" b="1905"/>
                                  <wp:docPr id="18" name="图片 18" descr="网易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18" descr="网易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4855" cy="744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1689100" cy="948055"/>
                                  <wp:effectExtent l="0" t="0" r="6350" b="4445"/>
                                  <wp:docPr id="7" name="图片 7" descr="Screenshot_2020-09-10-16-47-58-691_com.android.b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7" descr="Screenshot_2020-09-10-16-47-58-691_com.android.br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t="30693" b="320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689100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2pt;margin-top:14.9pt;height:210.3pt;width:254.5pt;z-index:251667456;v-text-anchor:middle;mso-width-relative:page;mso-height-relative:page;" fillcolor="#FFFFFF [3201]" filled="t" stroked="t" coordsize="21600,21600" o:gfxdata="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YO3R&#10;EdgAAAAKAQAADwAAAAAAAAABACAAAAAiAAAAZHJzL2Rvd25yZXYueG1sUEsBAhQAFAAAAAgAh07i&#10;QEufstlbAgAAtAQAAA4AAAAAAAAAAQAgAAAAJwEAAGRycy9lMm9Eb2MueG1sUEsFBgAAAAAGAAYA&#10;WQEAAPQF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720090" cy="720090"/>
                            <wp:effectExtent l="0" t="0" r="11430" b="11430"/>
                            <wp:docPr id="17" name="图片 17" descr="百度图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7" descr="百度图标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90" cy="720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744855" cy="744855"/>
                            <wp:effectExtent l="0" t="0" r="1905" b="1905"/>
                            <wp:docPr id="18" name="图片 18" descr="网易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18" descr="网易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4855" cy="744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1689100" cy="948055"/>
                            <wp:effectExtent l="0" t="0" r="6350" b="4445"/>
                            <wp:docPr id="7" name="图片 7" descr="Screenshot_2020-09-10-16-47-58-691_com.android.b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7" descr="Screenshot_2020-09-10-16-47-58-691_com.android.br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rcRect t="30693" b="320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689100" cy="948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>ENTERPRISE 企业                    EDUCATION</w:t>
      </w:r>
    </w:p>
    <w:p>
      <w:pPr>
        <w:ind w:firstLine="1470" w:firstLineChars="7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-294005</wp:posOffset>
                </wp:positionH>
                <wp:positionV relativeFrom="paragraph">
                  <wp:posOffset>41910</wp:posOffset>
                </wp:positionV>
                <wp:extent cx="3020060" cy="2609215"/>
                <wp:effectExtent l="6350" t="6350" r="21590" b="133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3485" y="2746375"/>
                          <a:ext cx="3020060" cy="2609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sz w:val="21"/>
                              </w:rPr>
                              <w:drawing>
                                <wp:inline distT="0" distB="0" distL="114300" distR="114300">
                                  <wp:extent cx="748665" cy="748665"/>
                                  <wp:effectExtent l="0" t="0" r="13335" b="13335"/>
                                  <wp:docPr id="12" name="图片 12" descr="小米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12" descr="小米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8665" cy="748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815340" cy="683260"/>
                                  <wp:effectExtent l="0" t="0" r="7620" b="2540"/>
                                  <wp:docPr id="13" name="图片 13" descr="huawe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13" descr="huawei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5340" cy="683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1299845" cy="930910"/>
                                  <wp:effectExtent l="0" t="0" r="14605" b="2540"/>
                                  <wp:docPr id="4" name="图片 4" descr="Screenshot_2020-09-10-16-44-17-048_com.android.b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 descr="Screenshot_2020-09-10-16-44-17-048_com.android.br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t="34204" b="335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845" cy="93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.15pt;margin-top:3.3pt;height:205.45pt;width:237.8pt;z-index:251662336;v-text-anchor:middle;mso-width-relative:page;mso-height-relative:page;" fillcolor="#FFFFFF [3201]" filled="t" stroked="t" coordsize="21600,21600" o:gfxdata="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aK1Rb9QAAAAJAQAADwAAAAAAAAABACAAAAAiAAAAZHJzL2Rvd25yZXYueG1sUEsBAhQA&#10;FAAAAAgAh07iQJsLqy9oAgAAwAQAAA4AAAAAAAAAAQAgAAAAIwEAAGRycy9lMm9Eb2MueG1sUEsF&#10;BgAAAAAGAAYAWQEAAP0F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sz w:val="21"/>
                        </w:rPr>
                        <w:drawing>
                          <wp:inline distT="0" distB="0" distL="114300" distR="114300">
                            <wp:extent cx="748665" cy="748665"/>
                            <wp:effectExtent l="0" t="0" r="13335" b="13335"/>
                            <wp:docPr id="12" name="图片 12" descr="小米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12" descr="小米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8665" cy="748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815340" cy="683260"/>
                            <wp:effectExtent l="0" t="0" r="7620" b="2540"/>
                            <wp:docPr id="13" name="图片 13" descr="huawe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13" descr="huawei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5340" cy="683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1299845" cy="930910"/>
                            <wp:effectExtent l="0" t="0" r="14605" b="2540"/>
                            <wp:docPr id="4" name="图片 4" descr="Screenshot_2020-09-10-16-44-17-048_com.android.b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 descr="Screenshot_2020-09-10-16-44-17-048_com.android.br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rcRect t="34204" b="335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9845" cy="930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                             DISTRIBUTION</w:t>
      </w:r>
    </w:p>
    <w:p>
      <w:pPr>
        <w:ind w:firstLine="1470" w:firstLineChars="7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75565</wp:posOffset>
                </wp:positionV>
                <wp:extent cx="2664460" cy="1990725"/>
                <wp:effectExtent l="6350" t="6350" r="15240" b="2222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0790" y="4344035"/>
                          <a:ext cx="2664460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sz w:val="21"/>
                              </w:rPr>
                              <w:drawing>
                                <wp:inline distT="0" distB="0" distL="114300" distR="114300">
                                  <wp:extent cx="807085" cy="469900"/>
                                  <wp:effectExtent l="0" t="0" r="12065" b="6350"/>
                                  <wp:docPr id="20" name="图片 20" descr="腾讯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20" descr="腾讯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7085" cy="46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2107565" cy="942340"/>
                                  <wp:effectExtent l="0" t="0" r="6985" b="10160"/>
                                  <wp:docPr id="24" name="图片 24" descr="Screenshot_2020-09-10-17-07-35-186_com.android.b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 descr="Screenshot_2020-09-10-17-07-35-186_com.android.br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t="38114" b="417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7565" cy="942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1.2pt;margin-top:5.95pt;height:156.75pt;width:209.8pt;z-index:251668480;v-text-anchor:middle;mso-width-relative:page;mso-height-relative:page;" fillcolor="#FFFFFF [3201]" filled="t" stroked="t" coordsize="21600,21600" o:gfxdata="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omXR/WAAAACQEAAA8AAAAAAAAAAQAgAAAAIgAAAGRycy9kb3ducmV2LnhtbFBLAQIU&#10;ABQAAAAIAIdO4kCvPGuhZwIAAMAEAAAOAAAAAAAAAAEAIAAAACUBAABkcnMvZTJvRG9jLnhtbFBL&#10;BQYAAAAABgAGAFkBAAD+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sz w:val="21"/>
                        </w:rPr>
                        <w:drawing>
                          <wp:inline distT="0" distB="0" distL="114300" distR="114300">
                            <wp:extent cx="807085" cy="469900"/>
                            <wp:effectExtent l="0" t="0" r="12065" b="6350"/>
                            <wp:docPr id="20" name="图片 20" descr="腾讯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20" descr="腾讯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7085" cy="46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2107565" cy="942340"/>
                            <wp:effectExtent l="0" t="0" r="6985" b="10160"/>
                            <wp:docPr id="24" name="图片 24" descr="Screenshot_2020-09-10-17-07-35-186_com.android.b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 descr="Screenshot_2020-09-10-17-07-35-186_com.android.br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t="38114" b="417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7565" cy="942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1470" w:firstLineChars="7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3115310</wp:posOffset>
                </wp:positionH>
                <wp:positionV relativeFrom="paragraph">
                  <wp:posOffset>20320</wp:posOffset>
                </wp:positionV>
                <wp:extent cx="2635250" cy="1495425"/>
                <wp:effectExtent l="6350" t="6350" r="6350" b="222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0" cy="1495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86180" cy="652145"/>
                                  <wp:effectExtent l="0" t="0" r="2540" b="3175"/>
                                  <wp:docPr id="26" name="图片 26" descr="CCT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 descr="CCTV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6180" cy="652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013460" cy="633095"/>
                                  <wp:effectExtent l="0" t="0" r="7620" b="6985"/>
                                  <wp:docPr id="27" name="图片 27" descr="人民日报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人民日报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3460" cy="633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5.3pt;margin-top:1.6pt;height:117.75pt;width:207.5pt;z-index:251679744;v-text-anchor:middle;mso-width-relative:page;mso-height-relative:page;" fillcolor="#FFFFFF [3201]" filled="t" stroked="t" coordsize="21600,21600" o:gfxdata="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CqHZt9kAAAAKAQAADwAAAAAAAAABACAAAAAiAAAAZHJzL2Rvd25yZXYueG1sUEsBAhQAFAAAAAgA&#10;h07iQKV7+EpdAgAAtAQAAA4AAAAAAAAAAQAgAAAAKAEAAGRycy9lMm9Eb2MueG1sUEsFBgAAAAAG&#10;AAYAWQEAAPcF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86180" cy="652145"/>
                            <wp:effectExtent l="0" t="0" r="2540" b="3175"/>
                            <wp:docPr id="26" name="图片 26" descr="CCT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 descr="CCTV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6180" cy="652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013460" cy="633095"/>
                            <wp:effectExtent l="0" t="0" r="7620" b="6985"/>
                            <wp:docPr id="27" name="图片 27" descr="人民日报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人民日报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3460" cy="633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145415</wp:posOffset>
                </wp:positionH>
                <wp:positionV relativeFrom="paragraph">
                  <wp:posOffset>231140</wp:posOffset>
                </wp:positionV>
                <wp:extent cx="2750185" cy="1482090"/>
                <wp:effectExtent l="6350" t="6350" r="17145" b="2032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4445" y="5900420"/>
                          <a:ext cx="2750185" cy="148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sz w:val="21"/>
                              </w:rPr>
                              <w:drawing>
                                <wp:inline distT="0" distB="0" distL="114300" distR="114300">
                                  <wp:extent cx="631825" cy="631825"/>
                                  <wp:effectExtent l="0" t="0" r="8255" b="8255"/>
                                  <wp:docPr id="29" name="图片 29" descr="小米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图片 29" descr="小米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825" cy="63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764540" cy="640715"/>
                                  <wp:effectExtent l="0" t="0" r="12700" b="14605"/>
                                  <wp:docPr id="30" name="图片 30" descr="huawe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30" descr="huawei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4540" cy="640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873760" cy="508000"/>
                                  <wp:effectExtent l="0" t="0" r="10160" b="10160"/>
                                  <wp:docPr id="32" name="图片 32" descr="腾讯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腾讯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376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45pt;margin-top:18.2pt;height:116.7pt;width:216.55pt;z-index:251680768;v-text-anchor:middle;mso-width-relative:page;mso-height-relative:page;" fillcolor="#FFFFFF [3201]" filled="t" stroked="t" coordsize="21600,21600" o:gfxdata="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vR6m1wAAAAkBAAAPAAAAAAAAAAEAIAAAACIAAABkcnMvZG93bnJldi54bWxQSwEC&#10;FAAUAAAACACHTuJAZlGouGcCAADABAAADgAAAAAAAAABACAAAAAmAQAAZHJzL2Uyb0RvYy54bWxQ&#10;SwUGAAAAAAYABgBZAQAA/w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sz w:val="21"/>
                        </w:rPr>
                        <w:drawing>
                          <wp:inline distT="0" distB="0" distL="114300" distR="114300">
                            <wp:extent cx="631825" cy="631825"/>
                            <wp:effectExtent l="0" t="0" r="8255" b="8255"/>
                            <wp:docPr id="29" name="图片 29" descr="小米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图片 29" descr="小米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825" cy="63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764540" cy="640715"/>
                            <wp:effectExtent l="0" t="0" r="12700" b="14605"/>
                            <wp:docPr id="30" name="图片 30" descr="huawe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30" descr="huawei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4540" cy="640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873760" cy="508000"/>
                            <wp:effectExtent l="0" t="0" r="10160" b="10160"/>
                            <wp:docPr id="32" name="图片 32" descr="腾讯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腾讯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3760" cy="5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HMD                               </w:t>
      </w: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eastAsia"/>
          <w:lang w:val="en-US" w:eastAsia="zh-CN"/>
        </w:rPr>
      </w:pPr>
    </w:p>
    <w:p>
      <w:pPr>
        <w:ind w:firstLine="1470" w:firstLineChars="7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80786D"/>
    <w:rsid w:val="2B80786D"/>
    <w:rsid w:val="3F2F745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2020-09-10T08:00:00Z</dcterms:created>
  <dc:creator>典狱司</dc:creator>
  <cp:lastModifiedBy>刘爽</cp:lastModifiedBy>
  <dcterms:modified xsi:type="dcterms:W3CDTF">2020-09-10T09:11:00Z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